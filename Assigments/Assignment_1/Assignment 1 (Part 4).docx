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56F8B" w14:textId="1901C62A" w:rsidR="00F817DD" w:rsidRPr="008955E1" w:rsidRDefault="009E0CA8" w:rsidP="009E0CA8">
      <w:pPr>
        <w:jc w:val="center"/>
        <w:rPr>
          <w:b/>
          <w:bCs/>
          <w:sz w:val="32"/>
          <w:szCs w:val="32"/>
        </w:rPr>
      </w:pPr>
      <w:r w:rsidRPr="008955E1">
        <w:rPr>
          <w:b/>
          <w:bCs/>
          <w:sz w:val="32"/>
          <w:szCs w:val="32"/>
        </w:rPr>
        <w:t>Assignment 1 (Part 4)</w:t>
      </w:r>
    </w:p>
    <w:p w14:paraId="0F57FC0D" w14:textId="3D6D28D5" w:rsidR="002142E5" w:rsidRDefault="002142E5"/>
    <w:p w14:paraId="1FC4505E" w14:textId="4D042F31" w:rsidR="002142E5" w:rsidRDefault="00180438">
      <w:pPr>
        <w:rPr>
          <w:rStyle w:val="Hyperlink"/>
        </w:rPr>
      </w:pPr>
      <w:hyperlink r:id="rId8" w:history="1">
        <w:r w:rsidR="00FC1F2A" w:rsidRPr="00FC1F2A">
          <w:rPr>
            <w:rStyle w:val="Hyperlink"/>
          </w:rPr>
          <w:t>GitHub Link</w:t>
        </w:r>
      </w:hyperlink>
    </w:p>
    <w:p w14:paraId="34934DEF" w14:textId="12218937" w:rsidR="00F43CF2" w:rsidRPr="00F43CF2" w:rsidRDefault="00F43CF2">
      <w:r w:rsidRPr="00F43CF2">
        <w:rPr>
          <w:rStyle w:val="Hyperlink"/>
          <w:sz w:val="20"/>
          <w:szCs w:val="20"/>
          <w:u w:val="none"/>
        </w:rPr>
        <w:t>Note: Please refer to the GitHub link for the command execution in case of unclear</w:t>
      </w:r>
    </w:p>
    <w:p w14:paraId="6A3D2DD4" w14:textId="77777777" w:rsidR="00FC1F2A" w:rsidRDefault="00FC1F2A"/>
    <w:p w14:paraId="714B4EC6" w14:textId="77777777" w:rsidR="00AD7F00" w:rsidRPr="00AD7F00" w:rsidRDefault="00AD7F00" w:rsidP="00AD7F00">
      <w:pPr>
        <w:rPr>
          <w:rFonts w:ascii="Times New Roman" w:eastAsia="Times New Roman" w:hAnsi="Times New Roman" w:cs="Times New Roman"/>
          <w:sz w:val="22"/>
          <w:szCs w:val="22"/>
        </w:rPr>
      </w:pPr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  <w:shd w:val="clear" w:color="auto" w:fill="FFFFFF"/>
        </w:rPr>
        <w:t>Create a collection called ‘</w:t>
      </w:r>
      <w:proofErr w:type="gramStart"/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  <w:shd w:val="clear" w:color="auto" w:fill="FFFFFF"/>
        </w:rPr>
        <w:t>games’</w:t>
      </w:r>
      <w:proofErr w:type="gramEnd"/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  <w:shd w:val="clear" w:color="auto" w:fill="FFFFFF"/>
        </w:rPr>
        <w:t>. We’re going to put some games in it.</w:t>
      </w:r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</w:rPr>
        <w:br/>
      </w:r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  <w:shd w:val="clear" w:color="auto" w:fill="FFFFFF"/>
        </w:rPr>
        <w:t>Add 5 games to the database.</w:t>
      </w:r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</w:rPr>
        <w:br/>
      </w:r>
      <w:r w:rsidRPr="00AD7F00">
        <w:rPr>
          <w:rFonts w:ascii="Segoe UI" w:eastAsia="Times New Roman" w:hAnsi="Segoe UI" w:cs="Segoe UI"/>
          <w:color w:val="24292F"/>
          <w:sz w:val="22"/>
          <w:szCs w:val="22"/>
          <w:highlight w:val="yellow"/>
          <w:shd w:val="clear" w:color="auto" w:fill="FFFFFF"/>
        </w:rPr>
        <w:t>Give each document the following properties: name, genre, rating (out of 100)</w:t>
      </w:r>
    </w:p>
    <w:p w14:paraId="004CE541" w14:textId="2103A636" w:rsidR="002142E5" w:rsidRDefault="002142E5"/>
    <w:p w14:paraId="240C36EB" w14:textId="336E3BFB" w:rsidR="002142E5" w:rsidRDefault="002142E5">
      <w:r w:rsidRPr="002142E5">
        <w:rPr>
          <w:noProof/>
        </w:rPr>
        <w:drawing>
          <wp:inline distT="0" distB="0" distL="0" distR="0" wp14:anchorId="065BF947" wp14:editId="4560F39A">
            <wp:extent cx="5943600" cy="2113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847" w14:textId="3DB31932" w:rsidR="002142E5" w:rsidRDefault="002142E5"/>
    <w:p w14:paraId="1ADA5EFE" w14:textId="467B0938" w:rsidR="002142E5" w:rsidRDefault="002142E5"/>
    <w:p w14:paraId="791D861A" w14:textId="0CB7CCC4" w:rsidR="002142E5" w:rsidRDefault="002142E5">
      <w:r w:rsidRPr="002142E5">
        <w:rPr>
          <w:noProof/>
        </w:rPr>
        <w:drawing>
          <wp:inline distT="0" distB="0" distL="0" distR="0" wp14:anchorId="666AD813" wp14:editId="2408E427">
            <wp:extent cx="5943600" cy="364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798" w14:textId="43E8D0FE" w:rsidR="002142E5" w:rsidRDefault="002142E5"/>
    <w:p w14:paraId="55A688CC" w14:textId="70DAE2DB" w:rsidR="00AD7F00" w:rsidRDefault="00AD7F00"/>
    <w:p w14:paraId="183DE937" w14:textId="1A28ADFC" w:rsidR="00AD7F00" w:rsidRDefault="00AD7F00"/>
    <w:p w14:paraId="25A76F92" w14:textId="236FF168" w:rsidR="00AD7F00" w:rsidRDefault="00AD7F00"/>
    <w:p w14:paraId="188CF38F" w14:textId="72686114" w:rsidR="00AD7F00" w:rsidRDefault="00AD7F00"/>
    <w:p w14:paraId="29613BF2" w14:textId="12457A2D" w:rsidR="00AD7F00" w:rsidRDefault="00AD7F00"/>
    <w:p w14:paraId="0E6CB9DC" w14:textId="7C22F885" w:rsidR="00AD7F00" w:rsidRDefault="00AD7F00"/>
    <w:p w14:paraId="64A51115" w14:textId="2B8D3BC1" w:rsidR="00AD7F00" w:rsidRDefault="00AD7F00"/>
    <w:p w14:paraId="643A2EE2" w14:textId="272570CA" w:rsidR="00AD7F00" w:rsidRDefault="00AD7F00"/>
    <w:p w14:paraId="6264C34E" w14:textId="4EA583F1" w:rsidR="00AD7F00" w:rsidRDefault="00AD7F00"/>
    <w:p w14:paraId="3EC39103" w14:textId="6F9EFF79" w:rsidR="00AD7F00" w:rsidRDefault="00AD7F00"/>
    <w:p w14:paraId="41BBA790" w14:textId="57181AA6" w:rsidR="00AD7F00" w:rsidRDefault="00AD7F00"/>
    <w:p w14:paraId="52C33C41" w14:textId="26EB5D4F" w:rsidR="00AD7F00" w:rsidRDefault="00AD7F00"/>
    <w:p w14:paraId="2E67756B" w14:textId="52105BEB" w:rsidR="00AD7F00" w:rsidRDefault="00AD7F00"/>
    <w:p w14:paraId="58A31C3D" w14:textId="047F3026" w:rsidR="00AD7F00" w:rsidRDefault="00AD7F00"/>
    <w:p w14:paraId="1E66C912" w14:textId="683C71E8" w:rsidR="00AD7F00" w:rsidRDefault="00AD7F00"/>
    <w:p w14:paraId="71EABE39" w14:textId="559094F4" w:rsidR="00AD7F00" w:rsidRDefault="00AD7F00"/>
    <w:p w14:paraId="26AF4569" w14:textId="2D068EC8" w:rsidR="00AD7F00" w:rsidRDefault="00AD7F00"/>
    <w:p w14:paraId="6FA06CFD" w14:textId="78821A0C" w:rsidR="00AD7F00" w:rsidRDefault="00AD7F00"/>
    <w:p w14:paraId="322E2D2E" w14:textId="30880A10" w:rsidR="00AD7F00" w:rsidRDefault="00AD7F00"/>
    <w:p w14:paraId="6F79E02E" w14:textId="319A3B66" w:rsidR="00AD7F00" w:rsidRDefault="00AD7F00"/>
    <w:p w14:paraId="527D4809" w14:textId="77777777" w:rsidR="00AD7F00" w:rsidRPr="00AD7F00" w:rsidRDefault="00AD7F00" w:rsidP="00AD7F00">
      <w:pPr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AD7F00">
        <w:rPr>
          <w:rFonts w:ascii="Segoe UI" w:eastAsia="Times New Roman" w:hAnsi="Segoe UI" w:cs="Segoe UI"/>
          <w:color w:val="24292F"/>
          <w:highlight w:val="yellow"/>
        </w:rPr>
        <w:t>Write a query that returns all the games</w:t>
      </w:r>
    </w:p>
    <w:p w14:paraId="04E5871C" w14:textId="77777777" w:rsidR="00AD7F00" w:rsidRDefault="00AD7F00"/>
    <w:p w14:paraId="79AFC5E9" w14:textId="48D79965" w:rsidR="002142E5" w:rsidRDefault="002142E5">
      <w:r w:rsidRPr="002142E5">
        <w:rPr>
          <w:noProof/>
        </w:rPr>
        <w:drawing>
          <wp:inline distT="0" distB="0" distL="0" distR="0" wp14:anchorId="1124DADE" wp14:editId="02CB28F0">
            <wp:extent cx="5943600" cy="55479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705" w14:textId="77777777" w:rsidR="008A23BA" w:rsidRDefault="008A23BA" w:rsidP="008A23BA">
      <w:pPr>
        <w:spacing w:before="100" w:beforeAutospacing="1" w:after="100" w:afterAutospacing="1"/>
      </w:pPr>
    </w:p>
    <w:p w14:paraId="3CACE354" w14:textId="39A95BAB" w:rsidR="002142E5" w:rsidRPr="008A23BA" w:rsidRDefault="008A23BA" w:rsidP="008A23BA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8A23BA">
        <w:rPr>
          <w:rFonts w:ascii="Segoe UI" w:eastAsia="Times New Roman" w:hAnsi="Segoe UI" w:cs="Segoe UI"/>
          <w:color w:val="24292F"/>
          <w:highlight w:val="yellow"/>
        </w:rPr>
        <w:t xml:space="preserve">Write a query to find one of your games by name without using </w:t>
      </w:r>
      <w:proofErr w:type="gramStart"/>
      <w:r w:rsidRPr="008A23BA">
        <w:rPr>
          <w:rFonts w:ascii="Segoe UI" w:eastAsia="Times New Roman" w:hAnsi="Segoe UI" w:cs="Segoe UI"/>
          <w:color w:val="24292F"/>
          <w:highlight w:val="yellow"/>
        </w:rPr>
        <w:t>limit(</w:t>
      </w:r>
      <w:proofErr w:type="gramEnd"/>
      <w:r w:rsidRPr="008A23BA">
        <w:rPr>
          <w:rFonts w:ascii="Segoe UI" w:eastAsia="Times New Roman" w:hAnsi="Segoe UI" w:cs="Segoe UI"/>
          <w:color w:val="24292F"/>
          <w:highlight w:val="yellow"/>
        </w:rPr>
        <w:t>).</w:t>
      </w:r>
    </w:p>
    <w:p w14:paraId="5BB55D9A" w14:textId="2AF390F4" w:rsidR="002142E5" w:rsidRDefault="002142E5">
      <w:r w:rsidRPr="002142E5">
        <w:rPr>
          <w:noProof/>
        </w:rPr>
        <w:drawing>
          <wp:inline distT="0" distB="0" distL="0" distR="0" wp14:anchorId="25113FBE" wp14:editId="19BE0C89">
            <wp:extent cx="5943600" cy="28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A86C" w14:textId="6C71B754" w:rsidR="002142E5" w:rsidRDefault="002142E5"/>
    <w:p w14:paraId="61930AAC" w14:textId="610D5DBF" w:rsidR="00070DF0" w:rsidRDefault="00070DF0"/>
    <w:p w14:paraId="58D24C7D" w14:textId="16CD4B07" w:rsidR="00070DF0" w:rsidRDefault="00070DF0"/>
    <w:p w14:paraId="5CC4096F" w14:textId="67AAC283" w:rsidR="00070DF0" w:rsidRDefault="00070DF0"/>
    <w:p w14:paraId="2C677512" w14:textId="0C6BFF48" w:rsidR="00070DF0" w:rsidRPr="00070DF0" w:rsidRDefault="00070DF0" w:rsidP="00070DF0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070DF0">
        <w:rPr>
          <w:rFonts w:ascii="Segoe UI" w:eastAsia="Times New Roman" w:hAnsi="Segoe UI" w:cs="Segoe UI"/>
          <w:color w:val="24292F"/>
          <w:highlight w:val="yellow"/>
        </w:rPr>
        <w:t xml:space="preserve">Use the </w:t>
      </w:r>
      <w:proofErr w:type="spellStart"/>
      <w:r w:rsidRPr="00070DF0">
        <w:rPr>
          <w:rFonts w:ascii="Segoe UI" w:eastAsia="Times New Roman" w:hAnsi="Segoe UI" w:cs="Segoe UI"/>
          <w:color w:val="24292F"/>
          <w:highlight w:val="yellow"/>
        </w:rPr>
        <w:t>findOne</w:t>
      </w:r>
      <w:proofErr w:type="spellEnd"/>
      <w:r w:rsidRPr="00070DF0">
        <w:rPr>
          <w:rFonts w:ascii="Segoe UI" w:eastAsia="Times New Roman" w:hAnsi="Segoe UI" w:cs="Segoe UI"/>
          <w:color w:val="24292F"/>
          <w:highlight w:val="yellow"/>
        </w:rPr>
        <w:t xml:space="preserve"> method. Look how much nicer it’s formatted!</w:t>
      </w:r>
    </w:p>
    <w:p w14:paraId="02FB16CD" w14:textId="262D29ED" w:rsidR="002142E5" w:rsidRDefault="002142E5">
      <w:r w:rsidRPr="002142E5">
        <w:rPr>
          <w:noProof/>
        </w:rPr>
        <w:drawing>
          <wp:inline distT="0" distB="0" distL="0" distR="0" wp14:anchorId="6C6B7A1C" wp14:editId="622D3ED9">
            <wp:extent cx="5943600" cy="9563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287D" w14:textId="0D541084" w:rsidR="00070DF0" w:rsidRDefault="00070DF0"/>
    <w:p w14:paraId="6D0A47E8" w14:textId="3E7572B6" w:rsidR="00070DF0" w:rsidRDefault="00070DF0"/>
    <w:p w14:paraId="3ABE8B75" w14:textId="70F76E12" w:rsidR="00070DF0" w:rsidRPr="00070DF0" w:rsidRDefault="00070DF0" w:rsidP="00070DF0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070DF0">
        <w:rPr>
          <w:rFonts w:ascii="Segoe UI" w:eastAsia="Times New Roman" w:hAnsi="Segoe UI" w:cs="Segoe UI"/>
          <w:color w:val="24292F"/>
          <w:highlight w:val="yellow"/>
        </w:rPr>
        <w:t>Write a query that returns the 3 highest rated games.</w:t>
      </w:r>
    </w:p>
    <w:p w14:paraId="783445DF" w14:textId="086983B6" w:rsidR="002142E5" w:rsidRDefault="002142E5"/>
    <w:p w14:paraId="52EE8ECB" w14:textId="5A3E2DD9" w:rsidR="002142E5" w:rsidRDefault="002142E5">
      <w:r w:rsidRPr="002142E5">
        <w:rPr>
          <w:noProof/>
        </w:rPr>
        <w:drawing>
          <wp:inline distT="0" distB="0" distL="0" distR="0" wp14:anchorId="2C78D93D" wp14:editId="7EDEF471">
            <wp:extent cx="5943600" cy="25641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4FA" w14:textId="7CD64FE8" w:rsidR="007F6F48" w:rsidRDefault="007F6F48"/>
    <w:p w14:paraId="44C46234" w14:textId="3CF84686" w:rsidR="006112E1" w:rsidRDefault="006112E1"/>
    <w:p w14:paraId="1BB65028" w14:textId="3C2DE154" w:rsidR="006112E1" w:rsidRDefault="006112E1"/>
    <w:p w14:paraId="472A2257" w14:textId="367440BE" w:rsidR="006112E1" w:rsidRDefault="006112E1"/>
    <w:p w14:paraId="24E48A66" w14:textId="6E9E2891" w:rsidR="006112E1" w:rsidRDefault="006112E1"/>
    <w:p w14:paraId="448747C0" w14:textId="14D85B02" w:rsidR="006112E1" w:rsidRDefault="006112E1"/>
    <w:p w14:paraId="4B280F6D" w14:textId="5AE4AF2C" w:rsidR="006112E1" w:rsidRDefault="006112E1"/>
    <w:p w14:paraId="12211E61" w14:textId="1B97183A" w:rsidR="006112E1" w:rsidRDefault="006112E1"/>
    <w:p w14:paraId="0E892A43" w14:textId="3F2700DD" w:rsidR="006112E1" w:rsidRDefault="006112E1"/>
    <w:p w14:paraId="565904C9" w14:textId="30197F71" w:rsidR="006112E1" w:rsidRDefault="006112E1"/>
    <w:p w14:paraId="5D3AE585" w14:textId="3784067E" w:rsidR="006112E1" w:rsidRDefault="006112E1"/>
    <w:p w14:paraId="5EF9EE2E" w14:textId="353355D2" w:rsidR="006112E1" w:rsidRDefault="006112E1"/>
    <w:p w14:paraId="0D701D7A" w14:textId="2127900A" w:rsidR="006112E1" w:rsidRDefault="006112E1"/>
    <w:p w14:paraId="5158589B" w14:textId="3447B021" w:rsidR="006112E1" w:rsidRDefault="006112E1"/>
    <w:p w14:paraId="3D3CC02C" w14:textId="77777777" w:rsidR="00E7732C" w:rsidRDefault="00E7732C"/>
    <w:p w14:paraId="1A5EE91D" w14:textId="77777777" w:rsidR="006112E1" w:rsidRPr="006112E1" w:rsidRDefault="006112E1" w:rsidP="006112E1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6112E1">
        <w:rPr>
          <w:rFonts w:ascii="Segoe UI" w:eastAsia="Times New Roman" w:hAnsi="Segoe UI" w:cs="Segoe UI"/>
          <w:color w:val="24292F"/>
          <w:highlight w:val="yellow"/>
        </w:rPr>
        <w:t xml:space="preserve">Update your two favorite games to have two achievements called ‘Game Master’ and ‘Speed Demon’, each under a single key. Do the first using </w:t>
      </w:r>
      <w:proofErr w:type="gramStart"/>
      <w:r w:rsidRPr="006112E1">
        <w:rPr>
          <w:rFonts w:ascii="Segoe UI" w:eastAsia="Times New Roman" w:hAnsi="Segoe UI" w:cs="Segoe UI"/>
          <w:color w:val="24292F"/>
          <w:highlight w:val="yellow"/>
        </w:rPr>
        <w:t>update(</w:t>
      </w:r>
      <w:proofErr w:type="gramEnd"/>
      <w:r w:rsidRPr="006112E1">
        <w:rPr>
          <w:rFonts w:ascii="Segoe UI" w:eastAsia="Times New Roman" w:hAnsi="Segoe UI" w:cs="Segoe UI"/>
          <w:color w:val="24292F"/>
          <w:highlight w:val="yellow"/>
        </w:rPr>
        <w:t>) and do the second using save().</w:t>
      </w:r>
    </w:p>
    <w:p w14:paraId="417EF361" w14:textId="04868F39" w:rsidR="006112E1" w:rsidRDefault="00402492">
      <w:pPr>
        <w:rPr>
          <w:rFonts w:ascii="Segoe UI" w:eastAsia="Times New Roman" w:hAnsi="Segoe UI" w:cs="Segoe UI"/>
          <w:color w:val="24292F"/>
        </w:rPr>
      </w:pPr>
      <w:r w:rsidRPr="006112E1">
        <w:rPr>
          <w:rFonts w:ascii="Segoe UI" w:eastAsia="Times New Roman" w:hAnsi="Segoe UI" w:cs="Segoe UI"/>
          <w:color w:val="24292F"/>
          <w:highlight w:val="yellow"/>
        </w:rPr>
        <w:t xml:space="preserve">first using </w:t>
      </w:r>
      <w:proofErr w:type="gramStart"/>
      <w:r w:rsidRPr="006112E1">
        <w:rPr>
          <w:rFonts w:ascii="Segoe UI" w:eastAsia="Times New Roman" w:hAnsi="Segoe UI" w:cs="Segoe UI"/>
          <w:color w:val="24292F"/>
          <w:highlight w:val="yellow"/>
        </w:rPr>
        <w:t>update(</w:t>
      </w:r>
      <w:proofErr w:type="gramEnd"/>
      <w:r w:rsidRPr="006112E1">
        <w:rPr>
          <w:rFonts w:ascii="Segoe UI" w:eastAsia="Times New Roman" w:hAnsi="Segoe UI" w:cs="Segoe UI"/>
          <w:color w:val="24292F"/>
          <w:highlight w:val="yellow"/>
        </w:rPr>
        <w:t>)</w:t>
      </w:r>
    </w:p>
    <w:p w14:paraId="393126B2" w14:textId="77777777" w:rsidR="00111E3B" w:rsidRDefault="00111E3B"/>
    <w:p w14:paraId="1524DADC" w14:textId="2E665644" w:rsidR="007F6F48" w:rsidRDefault="003C53FA">
      <w:r w:rsidRPr="003C53FA">
        <w:rPr>
          <w:noProof/>
        </w:rPr>
        <w:drawing>
          <wp:inline distT="0" distB="0" distL="0" distR="0" wp14:anchorId="2140C074" wp14:editId="4162ADA9">
            <wp:extent cx="5943600" cy="58235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459" w14:textId="0332D56A" w:rsidR="00402492" w:rsidRDefault="00402492"/>
    <w:p w14:paraId="5031F722" w14:textId="27E2B2F7" w:rsidR="00402492" w:rsidRDefault="00402492"/>
    <w:p w14:paraId="3EF86F85" w14:textId="5BDB0739" w:rsidR="00402492" w:rsidRDefault="00402492"/>
    <w:p w14:paraId="7CB1019A" w14:textId="2D97605D" w:rsidR="00402492" w:rsidRDefault="00402492"/>
    <w:p w14:paraId="2358AD86" w14:textId="1C05AA13" w:rsidR="00402492" w:rsidRDefault="00402492"/>
    <w:p w14:paraId="6A92FA6A" w14:textId="04A1E984" w:rsidR="00FC1F2A" w:rsidRDefault="00402492">
      <w:r w:rsidRPr="006112E1">
        <w:rPr>
          <w:rFonts w:ascii="Segoe UI" w:eastAsia="Times New Roman" w:hAnsi="Segoe UI" w:cs="Segoe UI"/>
          <w:color w:val="24292F"/>
          <w:highlight w:val="yellow"/>
        </w:rPr>
        <w:t xml:space="preserve">second using </w:t>
      </w:r>
      <w:proofErr w:type="gramStart"/>
      <w:r w:rsidRPr="006112E1">
        <w:rPr>
          <w:rFonts w:ascii="Segoe UI" w:eastAsia="Times New Roman" w:hAnsi="Segoe UI" w:cs="Segoe UI"/>
          <w:color w:val="24292F"/>
          <w:highlight w:val="yellow"/>
        </w:rPr>
        <w:t>save(</w:t>
      </w:r>
      <w:proofErr w:type="gramEnd"/>
      <w:r w:rsidRPr="006112E1">
        <w:rPr>
          <w:rFonts w:ascii="Segoe UI" w:eastAsia="Times New Roman" w:hAnsi="Segoe UI" w:cs="Segoe UI"/>
          <w:color w:val="24292F"/>
          <w:highlight w:val="yellow"/>
        </w:rPr>
        <w:t>).</w:t>
      </w:r>
    </w:p>
    <w:p w14:paraId="3800F465" w14:textId="6FED48FA" w:rsidR="003C53FA" w:rsidRDefault="003C53FA"/>
    <w:p w14:paraId="7D15A0AB" w14:textId="7008E0B3" w:rsidR="003C53FA" w:rsidRDefault="0013200D">
      <w:r w:rsidRPr="0013200D">
        <w:rPr>
          <w:noProof/>
        </w:rPr>
        <w:drawing>
          <wp:inline distT="0" distB="0" distL="0" distR="0" wp14:anchorId="316506AC" wp14:editId="1C9A4953">
            <wp:extent cx="5943600" cy="32543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2898" w14:textId="049F028C" w:rsidR="00980DF4" w:rsidRDefault="00980DF4"/>
    <w:p w14:paraId="63317898" w14:textId="7BEC40D9" w:rsidR="00980DF4" w:rsidRDefault="00980DF4"/>
    <w:p w14:paraId="3180B8AC" w14:textId="3477E1D3" w:rsidR="00980DF4" w:rsidRPr="00980DF4" w:rsidRDefault="00980DF4" w:rsidP="00980DF4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980DF4">
        <w:rPr>
          <w:rFonts w:ascii="Segoe UI" w:eastAsia="Times New Roman" w:hAnsi="Segoe UI" w:cs="Segoe UI"/>
          <w:color w:val="24292F"/>
          <w:highlight w:val="yellow"/>
        </w:rPr>
        <w:t>Write a query that returns all the games that have both the ‘Game Master’ and the ‘Speed Demon’ achievements.</w:t>
      </w:r>
    </w:p>
    <w:p w14:paraId="052FFB41" w14:textId="506AD254" w:rsidR="0013200D" w:rsidRDefault="0013200D"/>
    <w:p w14:paraId="2D13C4B2" w14:textId="10682251" w:rsidR="0013200D" w:rsidRDefault="0013200D">
      <w:r w:rsidRPr="0013200D">
        <w:rPr>
          <w:noProof/>
        </w:rPr>
        <w:drawing>
          <wp:inline distT="0" distB="0" distL="0" distR="0" wp14:anchorId="68551602" wp14:editId="322BF735">
            <wp:extent cx="5943600" cy="286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254" w14:textId="01390835" w:rsidR="008E203E" w:rsidRDefault="008E203E"/>
    <w:p w14:paraId="03FC7BBA" w14:textId="082330F8" w:rsidR="00B71DB6" w:rsidRDefault="00B71DB6"/>
    <w:p w14:paraId="491A4104" w14:textId="0F3D0364" w:rsidR="00B71DB6" w:rsidRDefault="00B71DB6"/>
    <w:p w14:paraId="32B7BD37" w14:textId="4DE2AF10" w:rsidR="00B71DB6" w:rsidRDefault="00B71DB6"/>
    <w:p w14:paraId="0C62C89D" w14:textId="44B6F3AB" w:rsidR="00B71DB6" w:rsidRDefault="00B71DB6"/>
    <w:p w14:paraId="39AECFA6" w14:textId="0260D5B2" w:rsidR="00B71DB6" w:rsidRDefault="00B71DB6"/>
    <w:p w14:paraId="57F2BE97" w14:textId="16869827" w:rsidR="00B71DB6" w:rsidRDefault="00B71DB6"/>
    <w:p w14:paraId="4487CCDC" w14:textId="28CAF2B5" w:rsidR="00B71DB6" w:rsidRDefault="00B71DB6"/>
    <w:p w14:paraId="0CCDDAFB" w14:textId="50567EC3" w:rsidR="00B71DB6" w:rsidRDefault="00B71DB6"/>
    <w:p w14:paraId="2149E5CB" w14:textId="2B016641" w:rsidR="00B71DB6" w:rsidRDefault="00B71DB6"/>
    <w:p w14:paraId="6FBC865B" w14:textId="2E7B3A7C" w:rsidR="00B71DB6" w:rsidRDefault="00B71DB6"/>
    <w:p w14:paraId="487F7067" w14:textId="5C07F296" w:rsidR="00B71DB6" w:rsidRDefault="00B71DB6"/>
    <w:p w14:paraId="37F25629" w14:textId="66E02B6C" w:rsidR="00B71DB6" w:rsidRDefault="00B71DB6"/>
    <w:p w14:paraId="40EEC7D8" w14:textId="23757BBE" w:rsidR="00B71DB6" w:rsidRDefault="00B71DB6"/>
    <w:p w14:paraId="366D777D" w14:textId="4F9CDC9C" w:rsidR="00AE4A00" w:rsidRDefault="00AE4A00" w:rsidP="00B71DB6">
      <w:pPr>
        <w:pStyle w:val="HTMLPreformatted"/>
        <w:rPr>
          <w:rFonts w:ascii="Segoe UI" w:hAnsi="Segoe UI" w:cs="Segoe UI"/>
          <w:color w:val="24292F"/>
          <w:sz w:val="24"/>
          <w:szCs w:val="24"/>
          <w:highlight w:val="yellow"/>
        </w:rPr>
      </w:pPr>
    </w:p>
    <w:p w14:paraId="61AEE3AD" w14:textId="27EFD28F" w:rsidR="00B71DB6" w:rsidRPr="00B71DB6" w:rsidRDefault="00B71DB6" w:rsidP="00B71DB6">
      <w:pPr>
        <w:pStyle w:val="HTMLPreformatted"/>
        <w:rPr>
          <w:rFonts w:ascii="Segoe UI" w:hAnsi="Segoe UI" w:cs="Segoe UI"/>
          <w:color w:val="24292F"/>
          <w:sz w:val="24"/>
          <w:szCs w:val="24"/>
          <w:highlight w:val="yellow"/>
        </w:rPr>
      </w:pPr>
      <w:r w:rsidRPr="00B71DB6">
        <w:rPr>
          <w:rFonts w:ascii="Segoe UI" w:hAnsi="Segoe UI" w:cs="Segoe UI"/>
          <w:color w:val="24292F"/>
          <w:sz w:val="24"/>
          <w:szCs w:val="24"/>
          <w:highlight w:val="yellow"/>
        </w:rPr>
        <w:t>Write a query that returns only games that have achievements. Not all of your games should have achievements, obviously.</w:t>
      </w:r>
    </w:p>
    <w:p w14:paraId="28FCD4BF" w14:textId="77777777" w:rsidR="00B71DB6" w:rsidRDefault="00B71DB6"/>
    <w:p w14:paraId="2E29592B" w14:textId="429114FB" w:rsidR="008E203E" w:rsidRDefault="008E203E">
      <w:r w:rsidRPr="008E203E">
        <w:rPr>
          <w:noProof/>
        </w:rPr>
        <w:drawing>
          <wp:inline distT="0" distB="0" distL="0" distR="0" wp14:anchorId="30B94130" wp14:editId="35657771">
            <wp:extent cx="5943600" cy="68700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FAB" w14:textId="466BDED5" w:rsidR="00527917" w:rsidRDefault="00527917"/>
    <w:p w14:paraId="335077CF" w14:textId="084ABF4C" w:rsidR="00527917" w:rsidRDefault="00527917">
      <w:r w:rsidRPr="00527917">
        <w:rPr>
          <w:noProof/>
        </w:rPr>
        <w:lastRenderedPageBreak/>
        <w:drawing>
          <wp:inline distT="0" distB="0" distL="0" distR="0" wp14:anchorId="36998493" wp14:editId="3D92264A">
            <wp:extent cx="5943600" cy="59312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118" cy="5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917" w:rsidSect="00F817DD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28CBE" w14:textId="77777777" w:rsidR="00180438" w:rsidRDefault="00180438" w:rsidP="00F817DD">
      <w:r>
        <w:separator/>
      </w:r>
    </w:p>
  </w:endnote>
  <w:endnote w:type="continuationSeparator" w:id="0">
    <w:p w14:paraId="4C712EDD" w14:textId="77777777" w:rsidR="00180438" w:rsidRDefault="00180438" w:rsidP="00F81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75DE6" w14:textId="77777777" w:rsidR="00180438" w:rsidRDefault="00180438" w:rsidP="00F817DD">
      <w:r>
        <w:separator/>
      </w:r>
    </w:p>
  </w:footnote>
  <w:footnote w:type="continuationSeparator" w:id="0">
    <w:p w14:paraId="59A717CF" w14:textId="77777777" w:rsidR="00180438" w:rsidRDefault="00180438" w:rsidP="00F81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ECD8F" w14:textId="77777777" w:rsidR="00F817DD" w:rsidRDefault="00F817DD" w:rsidP="00F817DD">
    <w:pPr>
      <w:pStyle w:val="Header"/>
      <w:jc w:val="right"/>
    </w:pPr>
    <w:r>
      <w:t>Name: Pravin Dhuri</w:t>
    </w:r>
  </w:p>
  <w:p w14:paraId="4A40AA4F" w14:textId="77777777" w:rsidR="00F817DD" w:rsidRDefault="00F817DD" w:rsidP="00F817DD">
    <w:pPr>
      <w:pStyle w:val="Header"/>
      <w:jc w:val="right"/>
    </w:pPr>
    <w:r>
      <w:t>NUID: 002138314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A69A7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CB1A6C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927514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367759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452940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756A1C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671849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5682472">
    <w:abstractNumId w:val="5"/>
  </w:num>
  <w:num w:numId="2" w16cid:durableId="1070691839">
    <w:abstractNumId w:val="1"/>
  </w:num>
  <w:num w:numId="3" w16cid:durableId="2069451683">
    <w:abstractNumId w:val="4"/>
  </w:num>
  <w:num w:numId="4" w16cid:durableId="1677802471">
    <w:abstractNumId w:val="2"/>
  </w:num>
  <w:num w:numId="5" w16cid:durableId="930428968">
    <w:abstractNumId w:val="3"/>
  </w:num>
  <w:num w:numId="6" w16cid:durableId="454911598">
    <w:abstractNumId w:val="6"/>
  </w:num>
  <w:num w:numId="7" w16cid:durableId="1869638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2E5"/>
    <w:rsid w:val="00070DF0"/>
    <w:rsid w:val="00111E3B"/>
    <w:rsid w:val="00120727"/>
    <w:rsid w:val="0013200D"/>
    <w:rsid w:val="00180438"/>
    <w:rsid w:val="00200BF0"/>
    <w:rsid w:val="002100FD"/>
    <w:rsid w:val="002142E5"/>
    <w:rsid w:val="002730C1"/>
    <w:rsid w:val="003B59D9"/>
    <w:rsid w:val="003C53FA"/>
    <w:rsid w:val="00402492"/>
    <w:rsid w:val="00527917"/>
    <w:rsid w:val="006112E1"/>
    <w:rsid w:val="007F6F48"/>
    <w:rsid w:val="008955E1"/>
    <w:rsid w:val="008A23BA"/>
    <w:rsid w:val="008E203E"/>
    <w:rsid w:val="00980DF4"/>
    <w:rsid w:val="009C34B7"/>
    <w:rsid w:val="009E0CA8"/>
    <w:rsid w:val="00A81455"/>
    <w:rsid w:val="00AD7F00"/>
    <w:rsid w:val="00AE4A00"/>
    <w:rsid w:val="00B71DB6"/>
    <w:rsid w:val="00DA7FF1"/>
    <w:rsid w:val="00E000CA"/>
    <w:rsid w:val="00E7732C"/>
    <w:rsid w:val="00F43CF2"/>
    <w:rsid w:val="00F817DD"/>
    <w:rsid w:val="00FC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96E9"/>
  <w15:chartTrackingRefBased/>
  <w15:docId w15:val="{19622E67-763F-A043-AA6D-79B59FF4C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17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7DD"/>
  </w:style>
  <w:style w:type="paragraph" w:styleId="Footer">
    <w:name w:val="footer"/>
    <w:basedOn w:val="Normal"/>
    <w:link w:val="FooterChar"/>
    <w:uiPriority w:val="99"/>
    <w:unhideWhenUsed/>
    <w:rsid w:val="00F817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7DD"/>
  </w:style>
  <w:style w:type="paragraph" w:styleId="ListParagraph">
    <w:name w:val="List Paragraph"/>
    <w:basedOn w:val="Normal"/>
    <w:uiPriority w:val="34"/>
    <w:qFormat/>
    <w:rsid w:val="00AD7F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F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F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1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1DB6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B71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uriPravin/INFO7250/blob/main/Assigments/Assignment_1/Homework01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vin/Library/Group%20Containers/UBF8T346G9.Office/User%20Content.localized/Templates.localized/Assignmen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F46395-0287-EA4E-8778-8C4DE4307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Assignment_Template.dotx</Template>
  <TotalTime>11</TotalTime>
  <Pages>7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Pravin Dhuri</cp:lastModifiedBy>
  <cp:revision>23</cp:revision>
  <dcterms:created xsi:type="dcterms:W3CDTF">2022-05-25T12:30:00Z</dcterms:created>
  <dcterms:modified xsi:type="dcterms:W3CDTF">2022-05-26T20:44:00Z</dcterms:modified>
</cp:coreProperties>
</file>