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D07A2" w14:textId="72426CF0" w:rsidR="00F817DD" w:rsidRDefault="00805006" w:rsidP="00805006">
      <w:pPr>
        <w:jc w:val="center"/>
        <w:rPr>
          <w:b/>
          <w:bCs/>
          <w:sz w:val="36"/>
          <w:szCs w:val="36"/>
        </w:rPr>
      </w:pPr>
      <w:r w:rsidRPr="00805006">
        <w:rPr>
          <w:b/>
          <w:bCs/>
          <w:sz w:val="36"/>
          <w:szCs w:val="36"/>
        </w:rPr>
        <w:t>Assignment 1(Part 3)</w:t>
      </w:r>
    </w:p>
    <w:p w14:paraId="795A21D1" w14:textId="11D04371" w:rsidR="00805006" w:rsidRDefault="00805006" w:rsidP="00805006">
      <w:pPr>
        <w:jc w:val="center"/>
        <w:rPr>
          <w:b/>
          <w:bCs/>
          <w:sz w:val="36"/>
          <w:szCs w:val="36"/>
        </w:rPr>
      </w:pPr>
    </w:p>
    <w:p w14:paraId="1D0919A8" w14:textId="78A15718" w:rsidR="00805006" w:rsidRDefault="00903A7A" w:rsidP="00A525A5">
      <w:pPr>
        <w:rPr>
          <w:sz w:val="28"/>
          <w:szCs w:val="28"/>
        </w:rPr>
      </w:pPr>
      <w:hyperlink r:id="rId8" w:history="1">
        <w:r w:rsidR="00A525A5" w:rsidRPr="00A525A5">
          <w:rPr>
            <w:rStyle w:val="Hyperlink"/>
            <w:sz w:val="28"/>
            <w:szCs w:val="28"/>
          </w:rPr>
          <w:t>GitHub link</w:t>
        </w:r>
      </w:hyperlink>
    </w:p>
    <w:p w14:paraId="60971FD7" w14:textId="6D7CB100" w:rsidR="00A525A5" w:rsidRPr="00B25568" w:rsidRDefault="00B25568" w:rsidP="00A525A5">
      <w:pPr>
        <w:rPr>
          <w:sz w:val="28"/>
          <w:szCs w:val="28"/>
        </w:rPr>
      </w:pPr>
      <w:r w:rsidRPr="00B25568">
        <w:rPr>
          <w:rStyle w:val="Hyperlink"/>
          <w:sz w:val="20"/>
          <w:szCs w:val="20"/>
          <w:u w:val="none"/>
        </w:rPr>
        <w:t>Note: Please refer to the GitHub link for the command execution in case of unclear</w:t>
      </w:r>
    </w:p>
    <w:p w14:paraId="0658E49E" w14:textId="77777777" w:rsidR="00A525A5" w:rsidRDefault="00A525A5" w:rsidP="00A525A5">
      <w:pPr>
        <w:rPr>
          <w:sz w:val="28"/>
          <w:szCs w:val="28"/>
        </w:rPr>
      </w:pPr>
    </w:p>
    <w:p w14:paraId="1A1310FF" w14:textId="77777777" w:rsidR="00A525A5" w:rsidRPr="00A525A5" w:rsidRDefault="00A525A5" w:rsidP="00A525A5">
      <w:pPr>
        <w:rPr>
          <w:rFonts w:ascii="Times New Roman" w:eastAsia="Times New Roman" w:hAnsi="Times New Roman" w:cs="Times New Roman"/>
        </w:rPr>
      </w:pPr>
      <w:r w:rsidRPr="00A525A5">
        <w:rPr>
          <w:rFonts w:ascii="Segoe UI" w:eastAsia="Times New Roman" w:hAnsi="Segoe UI" w:cs="Segoe UI"/>
          <w:color w:val="24292F"/>
          <w:highlight w:val="yellow"/>
          <w:shd w:val="clear" w:color="auto" w:fill="FFFFFF"/>
        </w:rPr>
        <w:t>Create a database for a Contact Management System in MongoDB. </w:t>
      </w:r>
      <w:r w:rsidRPr="00A525A5">
        <w:rPr>
          <w:rFonts w:ascii="Segoe UI" w:eastAsia="Times New Roman" w:hAnsi="Segoe UI" w:cs="Segoe UI"/>
          <w:color w:val="24292F"/>
          <w:highlight w:val="yellow"/>
        </w:rPr>
        <w:br/>
      </w:r>
      <w:r w:rsidRPr="00A525A5">
        <w:rPr>
          <w:rFonts w:ascii="Segoe UI" w:eastAsia="Times New Roman" w:hAnsi="Segoe UI" w:cs="Segoe UI"/>
          <w:color w:val="24292F"/>
          <w:highlight w:val="yellow"/>
          <w:shd w:val="clear" w:color="auto" w:fill="FFFFFF"/>
        </w:rPr>
        <w:t>You could use any attributes you like, first name, last name, phone, address, zip, etc. </w:t>
      </w:r>
      <w:r w:rsidRPr="00A525A5">
        <w:rPr>
          <w:rFonts w:ascii="Segoe UI" w:eastAsia="Times New Roman" w:hAnsi="Segoe UI" w:cs="Segoe UI"/>
          <w:color w:val="24292F"/>
          <w:highlight w:val="yellow"/>
        </w:rPr>
        <w:br/>
      </w:r>
      <w:r w:rsidRPr="00A525A5">
        <w:rPr>
          <w:rFonts w:ascii="Segoe UI" w:eastAsia="Times New Roman" w:hAnsi="Segoe UI" w:cs="Segoe UI"/>
          <w:color w:val="24292F"/>
          <w:highlight w:val="yellow"/>
          <w:shd w:val="clear" w:color="auto" w:fill="FFFFFF"/>
        </w:rPr>
        <w:t>Create 5 records with different attributes and values you choose.</w:t>
      </w:r>
    </w:p>
    <w:p w14:paraId="305D8B0C" w14:textId="77777777" w:rsidR="00A525A5" w:rsidRPr="00A525A5" w:rsidRDefault="00A525A5" w:rsidP="00A525A5">
      <w:pPr>
        <w:rPr>
          <w:sz w:val="28"/>
          <w:szCs w:val="28"/>
        </w:rPr>
      </w:pPr>
    </w:p>
    <w:p w14:paraId="2A39E70D" w14:textId="2FA9A5F8" w:rsidR="00AE7EAC" w:rsidRDefault="00AE7EAC" w:rsidP="00AE7EAC">
      <w:pPr>
        <w:rPr>
          <w:b/>
          <w:bCs/>
          <w:sz w:val="36"/>
          <w:szCs w:val="36"/>
        </w:rPr>
      </w:pPr>
      <w:r w:rsidRPr="00AE7EAC">
        <w:rPr>
          <w:b/>
          <w:bCs/>
          <w:noProof/>
          <w:sz w:val="36"/>
          <w:szCs w:val="36"/>
        </w:rPr>
        <w:drawing>
          <wp:inline distT="0" distB="0" distL="0" distR="0" wp14:anchorId="6D892F51" wp14:editId="4D0ABAB6">
            <wp:extent cx="5943600" cy="37236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EA5F" w14:textId="2D3BF8BC" w:rsidR="00AE7EAC" w:rsidRDefault="00AE7EAC" w:rsidP="00AE7EAC">
      <w:pPr>
        <w:rPr>
          <w:b/>
          <w:bCs/>
          <w:sz w:val="36"/>
          <w:szCs w:val="36"/>
        </w:rPr>
      </w:pPr>
    </w:p>
    <w:p w14:paraId="70C1FCF1" w14:textId="4C601B2E" w:rsidR="00AE7EAC" w:rsidRDefault="00AE7EAC" w:rsidP="00AE7EAC">
      <w:pPr>
        <w:rPr>
          <w:b/>
          <w:bCs/>
          <w:sz w:val="36"/>
          <w:szCs w:val="36"/>
        </w:rPr>
      </w:pPr>
      <w:r w:rsidRPr="00AE7EAC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E57A86E" wp14:editId="5B02C8C9">
            <wp:extent cx="3352800" cy="3352800"/>
            <wp:effectExtent l="0" t="0" r="254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9605" w14:textId="77777777" w:rsidR="004934EB" w:rsidRDefault="004934EB" w:rsidP="00AE7EAC">
      <w:pPr>
        <w:rPr>
          <w:b/>
          <w:bCs/>
          <w:sz w:val="36"/>
          <w:szCs w:val="36"/>
        </w:rPr>
      </w:pPr>
    </w:p>
    <w:p w14:paraId="615BC607" w14:textId="176F026F" w:rsidR="00AE7EAC" w:rsidRDefault="00701261" w:rsidP="00701261">
      <w:pPr>
        <w:rPr>
          <w:b/>
          <w:bCs/>
          <w:sz w:val="36"/>
          <w:szCs w:val="36"/>
        </w:rPr>
      </w:pPr>
      <w:r w:rsidRPr="00701261">
        <w:rPr>
          <w:b/>
          <w:bCs/>
          <w:noProof/>
          <w:sz w:val="36"/>
          <w:szCs w:val="36"/>
        </w:rPr>
        <w:drawing>
          <wp:inline distT="0" distB="0" distL="0" distR="0" wp14:anchorId="48577AF0" wp14:editId="43FDBBCB">
            <wp:extent cx="4185138" cy="3335524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5705" cy="3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1A98" w14:textId="24C87A68" w:rsidR="00122924" w:rsidRDefault="00122924" w:rsidP="00701261">
      <w:pPr>
        <w:rPr>
          <w:b/>
          <w:bCs/>
          <w:sz w:val="36"/>
          <w:szCs w:val="36"/>
        </w:rPr>
      </w:pPr>
    </w:p>
    <w:p w14:paraId="3A0C9E8E" w14:textId="112B7EF6" w:rsidR="001F0C40" w:rsidRDefault="001F0C40" w:rsidP="00701261">
      <w:pPr>
        <w:rPr>
          <w:b/>
          <w:bCs/>
          <w:sz w:val="36"/>
          <w:szCs w:val="36"/>
        </w:rPr>
      </w:pPr>
    </w:p>
    <w:p w14:paraId="4CB260E2" w14:textId="723B9CCF" w:rsidR="001F0C40" w:rsidRDefault="001F0C40" w:rsidP="00701261">
      <w:pPr>
        <w:rPr>
          <w:b/>
          <w:bCs/>
          <w:sz w:val="36"/>
          <w:szCs w:val="36"/>
        </w:rPr>
      </w:pPr>
    </w:p>
    <w:p w14:paraId="73FBA1D0" w14:textId="177BA911" w:rsidR="001F0C40" w:rsidRDefault="001F0C40" w:rsidP="00701261">
      <w:pPr>
        <w:rPr>
          <w:b/>
          <w:bCs/>
          <w:sz w:val="36"/>
          <w:szCs w:val="36"/>
        </w:rPr>
      </w:pPr>
    </w:p>
    <w:p w14:paraId="0F2F487B" w14:textId="77777777" w:rsidR="001F0C40" w:rsidRDefault="001F0C40" w:rsidP="001F0C40">
      <w:pPr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</w:p>
    <w:p w14:paraId="7E11B86E" w14:textId="23FC3F39" w:rsidR="001F0C40" w:rsidRPr="001F0C40" w:rsidRDefault="001F0C40" w:rsidP="001F0C40">
      <w:pPr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1F0C40">
        <w:rPr>
          <w:rFonts w:ascii="Segoe UI" w:eastAsia="Times New Roman" w:hAnsi="Segoe UI" w:cs="Segoe UI"/>
          <w:color w:val="24292F"/>
          <w:highlight w:val="yellow"/>
        </w:rPr>
        <w:t>Then delete any one record of your choice.</w:t>
      </w:r>
    </w:p>
    <w:p w14:paraId="297EDE17" w14:textId="712AFD47" w:rsidR="00122924" w:rsidRDefault="00122924" w:rsidP="00701261">
      <w:pPr>
        <w:rPr>
          <w:b/>
          <w:bCs/>
          <w:sz w:val="36"/>
          <w:szCs w:val="36"/>
        </w:rPr>
      </w:pPr>
      <w:r w:rsidRPr="00122924">
        <w:rPr>
          <w:b/>
          <w:bCs/>
          <w:noProof/>
          <w:sz w:val="36"/>
          <w:szCs w:val="36"/>
        </w:rPr>
        <w:drawing>
          <wp:inline distT="0" distB="0" distL="0" distR="0" wp14:anchorId="66D29B41" wp14:editId="389AE7F4">
            <wp:extent cx="5067300" cy="45339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3873A" w14:textId="4EA78E6A" w:rsidR="004934EB" w:rsidRDefault="004934EB" w:rsidP="00701261">
      <w:pPr>
        <w:rPr>
          <w:b/>
          <w:bCs/>
          <w:sz w:val="36"/>
          <w:szCs w:val="36"/>
        </w:rPr>
      </w:pPr>
    </w:p>
    <w:p w14:paraId="0D0F6A41" w14:textId="236BE8C0" w:rsidR="004934EB" w:rsidRDefault="004934EB" w:rsidP="00701261">
      <w:pPr>
        <w:rPr>
          <w:b/>
          <w:bCs/>
          <w:sz w:val="36"/>
          <w:szCs w:val="36"/>
        </w:rPr>
      </w:pPr>
    </w:p>
    <w:p w14:paraId="7DCCDCDF" w14:textId="37425006" w:rsidR="004934EB" w:rsidRDefault="004934EB" w:rsidP="00701261">
      <w:pPr>
        <w:rPr>
          <w:b/>
          <w:bCs/>
          <w:sz w:val="36"/>
          <w:szCs w:val="36"/>
        </w:rPr>
      </w:pPr>
    </w:p>
    <w:p w14:paraId="0604B725" w14:textId="7DF2CC6C" w:rsidR="004934EB" w:rsidRDefault="004934EB" w:rsidP="00701261">
      <w:pPr>
        <w:rPr>
          <w:b/>
          <w:bCs/>
          <w:sz w:val="36"/>
          <w:szCs w:val="36"/>
        </w:rPr>
      </w:pPr>
    </w:p>
    <w:p w14:paraId="66993E19" w14:textId="1FF03075" w:rsidR="004934EB" w:rsidRDefault="004934EB" w:rsidP="00701261">
      <w:pPr>
        <w:rPr>
          <w:b/>
          <w:bCs/>
          <w:sz w:val="36"/>
          <w:szCs w:val="36"/>
        </w:rPr>
      </w:pPr>
    </w:p>
    <w:p w14:paraId="5C7FB724" w14:textId="2AA1DA96" w:rsidR="004934EB" w:rsidRDefault="004934EB" w:rsidP="00701261">
      <w:pPr>
        <w:rPr>
          <w:b/>
          <w:bCs/>
          <w:sz w:val="36"/>
          <w:szCs w:val="36"/>
        </w:rPr>
      </w:pPr>
    </w:p>
    <w:p w14:paraId="1E4B85A9" w14:textId="52535DB7" w:rsidR="004934EB" w:rsidRDefault="004934EB" w:rsidP="00701261">
      <w:pPr>
        <w:rPr>
          <w:b/>
          <w:bCs/>
          <w:sz w:val="36"/>
          <w:szCs w:val="36"/>
        </w:rPr>
      </w:pPr>
    </w:p>
    <w:p w14:paraId="633F0D98" w14:textId="04F97170" w:rsidR="004934EB" w:rsidRDefault="004934EB" w:rsidP="00701261">
      <w:pPr>
        <w:rPr>
          <w:b/>
          <w:bCs/>
          <w:sz w:val="36"/>
          <w:szCs w:val="36"/>
        </w:rPr>
      </w:pPr>
    </w:p>
    <w:p w14:paraId="70819AC5" w14:textId="371B638A" w:rsidR="004934EB" w:rsidRDefault="004934EB" w:rsidP="00701261">
      <w:pPr>
        <w:rPr>
          <w:b/>
          <w:bCs/>
          <w:sz w:val="36"/>
          <w:szCs w:val="36"/>
        </w:rPr>
      </w:pPr>
    </w:p>
    <w:p w14:paraId="25421836" w14:textId="77777777" w:rsidR="007B3084" w:rsidRDefault="007B3084" w:rsidP="004934EB">
      <w:pPr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</w:p>
    <w:p w14:paraId="5BF77819" w14:textId="77777777" w:rsidR="00FF148F" w:rsidRDefault="00FF148F" w:rsidP="004934EB">
      <w:pPr>
        <w:spacing w:before="100" w:beforeAutospacing="1" w:after="100" w:afterAutospacing="1"/>
        <w:rPr>
          <w:rFonts w:ascii="Segoe UI" w:eastAsia="Times New Roman" w:hAnsi="Segoe UI" w:cs="Segoe UI"/>
          <w:color w:val="24292F"/>
          <w:highlight w:val="yellow"/>
        </w:rPr>
      </w:pPr>
    </w:p>
    <w:p w14:paraId="457AE700" w14:textId="721CF532" w:rsidR="004934EB" w:rsidRPr="004934EB" w:rsidRDefault="004934EB" w:rsidP="004934EB">
      <w:pPr>
        <w:spacing w:before="100" w:beforeAutospacing="1" w:after="100" w:afterAutospacing="1"/>
        <w:rPr>
          <w:rFonts w:ascii="Segoe UI" w:eastAsia="Times New Roman" w:hAnsi="Segoe UI" w:cs="Segoe UI"/>
          <w:color w:val="24292F"/>
        </w:rPr>
      </w:pPr>
      <w:r w:rsidRPr="004934EB">
        <w:rPr>
          <w:rFonts w:ascii="Segoe UI" w:eastAsia="Times New Roman" w:hAnsi="Segoe UI" w:cs="Segoe UI"/>
          <w:color w:val="24292F"/>
          <w:highlight w:val="yellow"/>
        </w:rPr>
        <w:t>Then update some information from any one of the records of your choice</w:t>
      </w:r>
    </w:p>
    <w:p w14:paraId="0E35CD2C" w14:textId="0D5F6ED1" w:rsidR="00460F61" w:rsidRDefault="00460F61" w:rsidP="00701261">
      <w:pPr>
        <w:rPr>
          <w:b/>
          <w:bCs/>
          <w:sz w:val="36"/>
          <w:szCs w:val="36"/>
        </w:rPr>
      </w:pPr>
      <w:r w:rsidRPr="00460F61">
        <w:rPr>
          <w:b/>
          <w:bCs/>
          <w:noProof/>
          <w:sz w:val="36"/>
          <w:szCs w:val="36"/>
        </w:rPr>
        <w:drawing>
          <wp:inline distT="0" distB="0" distL="0" distR="0" wp14:anchorId="0B54785D" wp14:editId="2ED384D5">
            <wp:extent cx="5943600" cy="50946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0345" w14:textId="0A294284" w:rsidR="00BF093C" w:rsidRDefault="00BF093C" w:rsidP="00701261">
      <w:pPr>
        <w:rPr>
          <w:b/>
          <w:bCs/>
          <w:sz w:val="36"/>
          <w:szCs w:val="36"/>
        </w:rPr>
      </w:pPr>
    </w:p>
    <w:p w14:paraId="6BE96A43" w14:textId="749E81E6" w:rsidR="00BF093C" w:rsidRDefault="00BF093C" w:rsidP="00701261">
      <w:pPr>
        <w:rPr>
          <w:b/>
          <w:bCs/>
          <w:sz w:val="36"/>
          <w:szCs w:val="36"/>
        </w:rPr>
      </w:pPr>
    </w:p>
    <w:p w14:paraId="7FEA549B" w14:textId="5BBCA87B" w:rsidR="00BF093C" w:rsidRDefault="00BF093C" w:rsidP="00701261">
      <w:pPr>
        <w:rPr>
          <w:b/>
          <w:bCs/>
          <w:sz w:val="36"/>
          <w:szCs w:val="36"/>
        </w:rPr>
      </w:pPr>
    </w:p>
    <w:p w14:paraId="6F985F5B" w14:textId="438F1CBF" w:rsidR="00BF093C" w:rsidRDefault="00BF093C" w:rsidP="00701261">
      <w:pPr>
        <w:rPr>
          <w:b/>
          <w:bCs/>
          <w:sz w:val="36"/>
          <w:szCs w:val="36"/>
        </w:rPr>
      </w:pPr>
    </w:p>
    <w:p w14:paraId="644E9A6F" w14:textId="3687865E" w:rsidR="00BF093C" w:rsidRDefault="00BF093C" w:rsidP="00701261">
      <w:pPr>
        <w:rPr>
          <w:b/>
          <w:bCs/>
          <w:sz w:val="36"/>
          <w:szCs w:val="36"/>
        </w:rPr>
      </w:pPr>
    </w:p>
    <w:p w14:paraId="083A8929" w14:textId="48ACA889" w:rsidR="00BF093C" w:rsidRDefault="00BF093C" w:rsidP="00701261">
      <w:pPr>
        <w:rPr>
          <w:b/>
          <w:bCs/>
          <w:sz w:val="36"/>
          <w:szCs w:val="36"/>
        </w:rPr>
      </w:pPr>
    </w:p>
    <w:p w14:paraId="22CA63EB" w14:textId="4967E12C" w:rsidR="00BF093C" w:rsidRDefault="00BF093C" w:rsidP="00701261">
      <w:pPr>
        <w:rPr>
          <w:b/>
          <w:bCs/>
          <w:sz w:val="36"/>
          <w:szCs w:val="36"/>
        </w:rPr>
      </w:pPr>
    </w:p>
    <w:p w14:paraId="261A60BB" w14:textId="5CFD9D01" w:rsidR="00BF093C" w:rsidRDefault="00BF093C" w:rsidP="00701261">
      <w:pPr>
        <w:rPr>
          <w:b/>
          <w:bCs/>
          <w:sz w:val="36"/>
          <w:szCs w:val="36"/>
        </w:rPr>
      </w:pPr>
    </w:p>
    <w:sectPr w:rsidR="00BF093C" w:rsidSect="00F817DD">
      <w:headerReference w:type="default" r:id="rId1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DC282" w14:textId="77777777" w:rsidR="00903A7A" w:rsidRDefault="00903A7A" w:rsidP="00F817DD">
      <w:r>
        <w:separator/>
      </w:r>
    </w:p>
  </w:endnote>
  <w:endnote w:type="continuationSeparator" w:id="0">
    <w:p w14:paraId="74AD75D5" w14:textId="77777777" w:rsidR="00903A7A" w:rsidRDefault="00903A7A" w:rsidP="00F81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D821B" w14:textId="77777777" w:rsidR="00903A7A" w:rsidRDefault="00903A7A" w:rsidP="00F817DD">
      <w:r>
        <w:separator/>
      </w:r>
    </w:p>
  </w:footnote>
  <w:footnote w:type="continuationSeparator" w:id="0">
    <w:p w14:paraId="216E4E11" w14:textId="77777777" w:rsidR="00903A7A" w:rsidRDefault="00903A7A" w:rsidP="00F817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001A5" w14:textId="77777777" w:rsidR="00F817DD" w:rsidRDefault="00F817DD" w:rsidP="00F817DD">
    <w:pPr>
      <w:pStyle w:val="Header"/>
      <w:jc w:val="right"/>
    </w:pPr>
    <w:r>
      <w:t>Name: Pravin Dhuri</w:t>
    </w:r>
  </w:p>
  <w:p w14:paraId="19FBD489" w14:textId="77777777" w:rsidR="00F817DD" w:rsidRDefault="00F817DD" w:rsidP="00F817DD">
    <w:pPr>
      <w:pStyle w:val="Header"/>
      <w:jc w:val="right"/>
    </w:pPr>
    <w:r>
      <w:t>NUID: 002138314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68C5"/>
    <w:multiLevelType w:val="multilevel"/>
    <w:tmpl w:val="00E2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376DF"/>
    <w:multiLevelType w:val="multilevel"/>
    <w:tmpl w:val="00E25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6700421">
    <w:abstractNumId w:val="1"/>
  </w:num>
  <w:num w:numId="2" w16cid:durableId="7621912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006"/>
    <w:rsid w:val="00006BF9"/>
    <w:rsid w:val="00122924"/>
    <w:rsid w:val="0013620B"/>
    <w:rsid w:val="001F0C40"/>
    <w:rsid w:val="00460F61"/>
    <w:rsid w:val="004934EB"/>
    <w:rsid w:val="00701261"/>
    <w:rsid w:val="007B3084"/>
    <w:rsid w:val="00805006"/>
    <w:rsid w:val="00903A7A"/>
    <w:rsid w:val="009C34B7"/>
    <w:rsid w:val="00A525A5"/>
    <w:rsid w:val="00AB5434"/>
    <w:rsid w:val="00AE7EAC"/>
    <w:rsid w:val="00B25568"/>
    <w:rsid w:val="00BF093C"/>
    <w:rsid w:val="00DB11CD"/>
    <w:rsid w:val="00E03FD9"/>
    <w:rsid w:val="00F817DD"/>
    <w:rsid w:val="00F9317A"/>
    <w:rsid w:val="00FF1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72FDE"/>
  <w15:chartTrackingRefBased/>
  <w15:docId w15:val="{18C56F69-7341-9D4E-9809-01EFDC761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17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17DD"/>
  </w:style>
  <w:style w:type="paragraph" w:styleId="Footer">
    <w:name w:val="footer"/>
    <w:basedOn w:val="Normal"/>
    <w:link w:val="FooterChar"/>
    <w:uiPriority w:val="99"/>
    <w:unhideWhenUsed/>
    <w:rsid w:val="00F817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17D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54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5434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AB5434"/>
  </w:style>
  <w:style w:type="character" w:customStyle="1" w:styleId="pl-kos">
    <w:name w:val="pl-kos"/>
    <w:basedOn w:val="DefaultParagraphFont"/>
    <w:rsid w:val="00AB5434"/>
  </w:style>
  <w:style w:type="character" w:customStyle="1" w:styleId="pl-c1">
    <w:name w:val="pl-c1"/>
    <w:basedOn w:val="DefaultParagraphFont"/>
    <w:rsid w:val="00AB5434"/>
  </w:style>
  <w:style w:type="character" w:customStyle="1" w:styleId="pl-en">
    <w:name w:val="pl-en"/>
    <w:basedOn w:val="DefaultParagraphFont"/>
    <w:rsid w:val="00AB5434"/>
  </w:style>
  <w:style w:type="character" w:styleId="Hyperlink">
    <w:name w:val="Hyperlink"/>
    <w:basedOn w:val="DefaultParagraphFont"/>
    <w:uiPriority w:val="99"/>
    <w:unhideWhenUsed/>
    <w:rsid w:val="00A525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5A5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A52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8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huriPravin/INFO7250/blob/main/Assigments/Assignment_1/Homework01.md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pravin/Library/Group%20Containers/UBF8T346G9.Office/User%20Content.localized/Templates.localized/Assignment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F46395-0287-EA4E-8778-8C4DE4307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Assignment_Template.dotx</Template>
  <TotalTime>9</TotalTime>
  <Pages>4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Pravin Dhuri</cp:lastModifiedBy>
  <cp:revision>14</cp:revision>
  <dcterms:created xsi:type="dcterms:W3CDTF">2022-05-22T22:59:00Z</dcterms:created>
  <dcterms:modified xsi:type="dcterms:W3CDTF">2022-05-26T20:45:00Z</dcterms:modified>
</cp:coreProperties>
</file>