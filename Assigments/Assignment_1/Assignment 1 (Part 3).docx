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D07A2" w14:textId="72426CF0" w:rsidR="00F817DD" w:rsidRDefault="00805006" w:rsidP="00805006">
      <w:pPr>
        <w:jc w:val="center"/>
        <w:rPr>
          <w:b/>
          <w:bCs/>
          <w:sz w:val="36"/>
          <w:szCs w:val="36"/>
        </w:rPr>
      </w:pPr>
      <w:r w:rsidRPr="00805006">
        <w:rPr>
          <w:b/>
          <w:bCs/>
          <w:sz w:val="36"/>
          <w:szCs w:val="36"/>
        </w:rPr>
        <w:t>Assignment 1(Part 3)</w:t>
      </w:r>
    </w:p>
    <w:p w14:paraId="795A21D1" w14:textId="11D04371" w:rsidR="00805006" w:rsidRDefault="00805006" w:rsidP="00805006">
      <w:pPr>
        <w:jc w:val="center"/>
        <w:rPr>
          <w:b/>
          <w:bCs/>
          <w:sz w:val="36"/>
          <w:szCs w:val="36"/>
        </w:rPr>
      </w:pPr>
    </w:p>
    <w:p w14:paraId="1D0919A8" w14:textId="26732407" w:rsidR="00805006" w:rsidRDefault="00805006" w:rsidP="00805006">
      <w:pPr>
        <w:jc w:val="center"/>
        <w:rPr>
          <w:b/>
          <w:bCs/>
          <w:sz w:val="36"/>
          <w:szCs w:val="36"/>
        </w:rPr>
      </w:pPr>
    </w:p>
    <w:p w14:paraId="2A39E70D" w14:textId="2FA9A5F8" w:rsidR="00AE7EAC" w:rsidRDefault="00AE7EAC" w:rsidP="00AE7EAC">
      <w:pPr>
        <w:rPr>
          <w:b/>
          <w:bCs/>
          <w:sz w:val="36"/>
          <w:szCs w:val="36"/>
        </w:rPr>
      </w:pPr>
      <w:r w:rsidRPr="00AE7EAC">
        <w:rPr>
          <w:b/>
          <w:bCs/>
          <w:sz w:val="36"/>
          <w:szCs w:val="36"/>
        </w:rPr>
        <w:drawing>
          <wp:inline distT="0" distB="0" distL="0" distR="0" wp14:anchorId="6D892F51" wp14:editId="4D0ABAB6">
            <wp:extent cx="5943600" cy="37236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EA5F" w14:textId="2D3BF8BC" w:rsidR="00AE7EAC" w:rsidRDefault="00AE7EAC" w:rsidP="00AE7EAC">
      <w:pPr>
        <w:rPr>
          <w:b/>
          <w:bCs/>
          <w:sz w:val="36"/>
          <w:szCs w:val="36"/>
        </w:rPr>
      </w:pPr>
    </w:p>
    <w:p w14:paraId="70C1FCF1" w14:textId="0035E325" w:rsidR="00AE7EAC" w:rsidRDefault="00AE7EAC" w:rsidP="00AE7EAC">
      <w:pPr>
        <w:rPr>
          <w:b/>
          <w:bCs/>
          <w:sz w:val="36"/>
          <w:szCs w:val="36"/>
        </w:rPr>
      </w:pPr>
      <w:r w:rsidRPr="00AE7EAC">
        <w:rPr>
          <w:b/>
          <w:bCs/>
          <w:sz w:val="36"/>
          <w:szCs w:val="36"/>
        </w:rPr>
        <w:drawing>
          <wp:inline distT="0" distB="0" distL="0" distR="0" wp14:anchorId="2E57A86E" wp14:editId="5B02C8C9">
            <wp:extent cx="3352800" cy="3352800"/>
            <wp:effectExtent l="0" t="0" r="254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C607" w14:textId="176F026F" w:rsidR="00AE7EAC" w:rsidRDefault="00701261" w:rsidP="00701261">
      <w:pPr>
        <w:rPr>
          <w:b/>
          <w:bCs/>
          <w:sz w:val="36"/>
          <w:szCs w:val="36"/>
        </w:rPr>
      </w:pPr>
      <w:r w:rsidRPr="00701261">
        <w:rPr>
          <w:b/>
          <w:bCs/>
          <w:sz w:val="36"/>
          <w:szCs w:val="36"/>
        </w:rPr>
        <w:lastRenderedPageBreak/>
        <w:drawing>
          <wp:inline distT="0" distB="0" distL="0" distR="0" wp14:anchorId="48577AF0" wp14:editId="43FDBBCB">
            <wp:extent cx="4185138" cy="3335524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5705" cy="3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1A98" w14:textId="29B1EA86" w:rsidR="00122924" w:rsidRDefault="00122924" w:rsidP="00701261">
      <w:pPr>
        <w:rPr>
          <w:b/>
          <w:bCs/>
          <w:sz w:val="36"/>
          <w:szCs w:val="36"/>
        </w:rPr>
      </w:pPr>
    </w:p>
    <w:p w14:paraId="297EDE17" w14:textId="35B6DD0E" w:rsidR="00122924" w:rsidRDefault="00122924" w:rsidP="00701261">
      <w:pPr>
        <w:rPr>
          <w:b/>
          <w:bCs/>
          <w:sz w:val="36"/>
          <w:szCs w:val="36"/>
        </w:rPr>
      </w:pPr>
      <w:r w:rsidRPr="00122924">
        <w:rPr>
          <w:b/>
          <w:bCs/>
          <w:sz w:val="36"/>
          <w:szCs w:val="36"/>
        </w:rPr>
        <w:drawing>
          <wp:inline distT="0" distB="0" distL="0" distR="0" wp14:anchorId="66D29B41" wp14:editId="389AE7F4">
            <wp:extent cx="5067300" cy="45339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CD2C" w14:textId="7805A33E" w:rsidR="00460F61" w:rsidRDefault="00460F61" w:rsidP="00701261">
      <w:pPr>
        <w:rPr>
          <w:b/>
          <w:bCs/>
          <w:sz w:val="36"/>
          <w:szCs w:val="36"/>
        </w:rPr>
      </w:pPr>
      <w:r w:rsidRPr="00460F61">
        <w:rPr>
          <w:b/>
          <w:bCs/>
          <w:sz w:val="36"/>
          <w:szCs w:val="36"/>
        </w:rPr>
        <w:lastRenderedPageBreak/>
        <w:drawing>
          <wp:inline distT="0" distB="0" distL="0" distR="0" wp14:anchorId="0B54785D" wp14:editId="2ED384D5">
            <wp:extent cx="5943600" cy="50946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F61" w:rsidSect="00F817DD">
      <w:headerReference w:type="default" r:id="rId1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BE0DA" w14:textId="77777777" w:rsidR="00E03FD9" w:rsidRDefault="00E03FD9" w:rsidP="00F817DD">
      <w:r>
        <w:separator/>
      </w:r>
    </w:p>
  </w:endnote>
  <w:endnote w:type="continuationSeparator" w:id="0">
    <w:p w14:paraId="6B0F92B7" w14:textId="77777777" w:rsidR="00E03FD9" w:rsidRDefault="00E03FD9" w:rsidP="00F81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02A66" w14:textId="77777777" w:rsidR="00E03FD9" w:rsidRDefault="00E03FD9" w:rsidP="00F817DD">
      <w:r>
        <w:separator/>
      </w:r>
    </w:p>
  </w:footnote>
  <w:footnote w:type="continuationSeparator" w:id="0">
    <w:p w14:paraId="1DDC06D8" w14:textId="77777777" w:rsidR="00E03FD9" w:rsidRDefault="00E03FD9" w:rsidP="00F81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001A5" w14:textId="77777777" w:rsidR="00F817DD" w:rsidRDefault="00F817DD" w:rsidP="00F817DD">
    <w:pPr>
      <w:pStyle w:val="Header"/>
      <w:jc w:val="right"/>
    </w:pPr>
    <w:r>
      <w:t>Name: Pravin Dhuri</w:t>
    </w:r>
  </w:p>
  <w:p w14:paraId="19FBD489" w14:textId="77777777" w:rsidR="00F817DD" w:rsidRDefault="00F817DD" w:rsidP="00F817DD">
    <w:pPr>
      <w:pStyle w:val="Header"/>
      <w:jc w:val="right"/>
    </w:pPr>
    <w:r>
      <w:t>NUID: 002138314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006"/>
    <w:rsid w:val="00006BF9"/>
    <w:rsid w:val="00122924"/>
    <w:rsid w:val="00460F61"/>
    <w:rsid w:val="00701261"/>
    <w:rsid w:val="00805006"/>
    <w:rsid w:val="009C34B7"/>
    <w:rsid w:val="00AB5434"/>
    <w:rsid w:val="00AE7EAC"/>
    <w:rsid w:val="00E03FD9"/>
    <w:rsid w:val="00F81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72FDE"/>
  <w15:chartTrackingRefBased/>
  <w15:docId w15:val="{18C56F69-7341-9D4E-9809-01EFDC761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17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17DD"/>
  </w:style>
  <w:style w:type="paragraph" w:styleId="Footer">
    <w:name w:val="footer"/>
    <w:basedOn w:val="Normal"/>
    <w:link w:val="FooterChar"/>
    <w:uiPriority w:val="99"/>
    <w:unhideWhenUsed/>
    <w:rsid w:val="00F817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17D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54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5434"/>
    <w:rPr>
      <w:rFonts w:ascii="Courier New" w:eastAsia="Times New Roman" w:hAnsi="Courier New" w:cs="Courier New"/>
      <w:sz w:val="20"/>
      <w:szCs w:val="20"/>
    </w:rPr>
  </w:style>
  <w:style w:type="character" w:customStyle="1" w:styleId="pl-s1">
    <w:name w:val="pl-s1"/>
    <w:basedOn w:val="DefaultParagraphFont"/>
    <w:rsid w:val="00AB5434"/>
  </w:style>
  <w:style w:type="character" w:customStyle="1" w:styleId="pl-kos">
    <w:name w:val="pl-kos"/>
    <w:basedOn w:val="DefaultParagraphFont"/>
    <w:rsid w:val="00AB5434"/>
  </w:style>
  <w:style w:type="character" w:customStyle="1" w:styleId="pl-c1">
    <w:name w:val="pl-c1"/>
    <w:basedOn w:val="DefaultParagraphFont"/>
    <w:rsid w:val="00AB5434"/>
  </w:style>
  <w:style w:type="character" w:customStyle="1" w:styleId="pl-en">
    <w:name w:val="pl-en"/>
    <w:basedOn w:val="DefaultParagraphFont"/>
    <w:rsid w:val="00AB5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ravin/Library/Group%20Containers/UBF8T346G9.Office/User%20Content.localized/Templates.localized/Assignment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F46395-0287-EA4E-8778-8C4DE4307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Assignment_Template.dotx</Template>
  <TotalTime>6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Pravin Dhuri</cp:lastModifiedBy>
  <cp:revision>1</cp:revision>
  <dcterms:created xsi:type="dcterms:W3CDTF">2022-05-22T22:59:00Z</dcterms:created>
  <dcterms:modified xsi:type="dcterms:W3CDTF">2022-05-22T23:57:00Z</dcterms:modified>
</cp:coreProperties>
</file>